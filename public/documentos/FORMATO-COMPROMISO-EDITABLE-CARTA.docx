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9AD0" w14:textId="77777777" w:rsidR="001E459E" w:rsidRDefault="001E459E" w:rsidP="001E459E">
      <w:pPr>
        <w:spacing w:line="276" w:lineRule="auto"/>
        <w:ind w:left="142" w:right="-34"/>
        <w:jc w:val="right"/>
        <w:rPr>
          <w:rFonts w:ascii="Montserrat Light" w:hAnsi="Montserrat Light"/>
          <w:sz w:val="22"/>
          <w:szCs w:val="22"/>
        </w:rPr>
      </w:pPr>
    </w:p>
    <w:p w14:paraId="263C7151" w14:textId="5752C7C8" w:rsidR="00FF080E" w:rsidRPr="007F5B31" w:rsidRDefault="00FF080E" w:rsidP="00FF080E">
      <w:pPr>
        <w:jc w:val="right"/>
      </w:pPr>
      <w:r>
        <w:rPr>
          <w:rFonts w:ascii="Arial" w:hAnsi="Arial" w:cs="Arial"/>
        </w:rPr>
        <w:t>Maxcanú, Yucatán, México</w:t>
      </w:r>
      <w:commentRangeStart w:id="0"/>
      <w:r w:rsidRPr="007F5B31">
        <w:t xml:space="preserve">; a </w:t>
      </w:r>
      <w:sdt>
        <w:sdtPr>
          <w:id w:val="-1043673153"/>
          <w:placeholder>
            <w:docPart w:val="8D86A8995834497B986427A8E58D4DBA"/>
          </w:placeholder>
          <w:date w:fullDate="2026-04-13T00:00:00Z">
            <w:dateFormat w:val="d' de 'MMMM' de 'yyyy"/>
            <w:lid w:val="es-MX"/>
            <w:storeMappedDataAs w:val="dateTime"/>
            <w:calendar w:val="gregorian"/>
          </w:date>
        </w:sdtPr>
        <w:sdtContent>
          <w:r w:rsidRPr="007F5B31">
            <w:t>13 de abril de 2026</w:t>
          </w:r>
        </w:sdtContent>
      </w:sdt>
      <w:commentRangeEnd w:id="0"/>
      <w:r w:rsidR="005C0F6B">
        <w:rPr>
          <w:rStyle w:val="Refdecomentario"/>
          <w:rFonts w:eastAsiaTheme="minorHAnsi"/>
          <w:kern w:val="2"/>
          <w:lang w:val="es-MX" w:eastAsia="en-US"/>
          <w14:ligatures w14:val="standardContextual"/>
        </w:rPr>
        <w:commentReference w:id="0"/>
      </w:r>
    </w:p>
    <w:p w14:paraId="427F3C63" w14:textId="77777777" w:rsidR="00FF080E" w:rsidRPr="00141FEA" w:rsidRDefault="00FF080E" w:rsidP="001E459E">
      <w:pPr>
        <w:jc w:val="right"/>
        <w:rPr>
          <w:rFonts w:ascii="Arial" w:hAnsi="Arial" w:cs="Arial"/>
        </w:rPr>
      </w:pPr>
    </w:p>
    <w:p w14:paraId="4EF19570" w14:textId="77777777" w:rsidR="001E459E" w:rsidRPr="00FF080E" w:rsidRDefault="001E459E" w:rsidP="001E459E">
      <w:pPr>
        <w:pStyle w:val="Textoindependiente"/>
        <w:jc w:val="center"/>
        <w:rPr>
          <w:b/>
          <w:bCs/>
          <w:smallCaps/>
          <w:sz w:val="28"/>
          <w:szCs w:val="28"/>
          <w:lang w:val="es-ES_tradnl"/>
        </w:rPr>
      </w:pPr>
    </w:p>
    <w:p w14:paraId="24FEC52D" w14:textId="77777777" w:rsidR="001E459E" w:rsidRPr="00141FEA" w:rsidRDefault="001E459E" w:rsidP="001E459E">
      <w:pPr>
        <w:pStyle w:val="Textoindependiente"/>
        <w:jc w:val="center"/>
        <w:rPr>
          <w:b/>
          <w:bCs/>
          <w:smallCaps/>
          <w:sz w:val="28"/>
          <w:szCs w:val="28"/>
        </w:rPr>
      </w:pPr>
      <w:r w:rsidRPr="00141FEA">
        <w:rPr>
          <w:b/>
          <w:bCs/>
          <w:smallCaps/>
          <w:sz w:val="28"/>
          <w:szCs w:val="28"/>
        </w:rPr>
        <w:t>Carta Compromiso</w:t>
      </w:r>
    </w:p>
    <w:p w14:paraId="5CDF20DE" w14:textId="77777777" w:rsidR="001E459E" w:rsidRPr="00141FEA" w:rsidRDefault="001E459E" w:rsidP="001E459E">
      <w:pPr>
        <w:pStyle w:val="Textoindependiente"/>
        <w:rPr>
          <w:sz w:val="22"/>
          <w:szCs w:val="22"/>
        </w:rPr>
      </w:pPr>
    </w:p>
    <w:p w14:paraId="76FCD676" w14:textId="77777777" w:rsidR="001E459E" w:rsidRPr="001E459E" w:rsidRDefault="001E459E" w:rsidP="001E459E">
      <w:pPr>
        <w:pStyle w:val="Textoindependiente"/>
        <w:rPr>
          <w:sz w:val="22"/>
          <w:szCs w:val="22"/>
        </w:rPr>
      </w:pPr>
      <w:r w:rsidRPr="001E459E">
        <w:rPr>
          <w:sz w:val="22"/>
          <w:szCs w:val="22"/>
        </w:rPr>
        <w:t>El programa de Estadías tiene el objeto de desarrollar programas para eficientar procesos de trabajo y/o solucionar problemáticas específicas de los distintos centros de trabajo con disposición a colaborar en la formación profesional de los estudiantes de la Universidad Tecnológica del Poniente (UTP), esto con el fin de que dichos estudiantes puedan complementar su formación a través de la aplicación de sus conocimientos en espacios de trabajo reales y a través del cumplimiento de los siguientes compromisos:</w:t>
      </w:r>
    </w:p>
    <w:p w14:paraId="5CBC69B2" w14:textId="77777777" w:rsidR="001E459E" w:rsidRPr="001E459E" w:rsidRDefault="001E459E" w:rsidP="001E459E">
      <w:pPr>
        <w:pStyle w:val="Textoindependiente"/>
        <w:rPr>
          <w:sz w:val="22"/>
          <w:szCs w:val="22"/>
        </w:rPr>
      </w:pPr>
    </w:p>
    <w:p w14:paraId="432FC32E" w14:textId="77777777" w:rsidR="001E459E" w:rsidRPr="001E459E" w:rsidRDefault="001E459E" w:rsidP="001E459E">
      <w:pPr>
        <w:jc w:val="both"/>
        <w:rPr>
          <w:rFonts w:ascii="Arial" w:hAnsi="Arial" w:cs="Arial"/>
          <w:sz w:val="22"/>
          <w:szCs w:val="22"/>
          <w:u w:val="words"/>
        </w:rPr>
      </w:pPr>
      <w:r w:rsidRPr="001E459E">
        <w:rPr>
          <w:rFonts w:ascii="Arial" w:hAnsi="Arial" w:cs="Arial"/>
          <w:b/>
          <w:smallCaps/>
          <w:sz w:val="22"/>
          <w:szCs w:val="22"/>
        </w:rPr>
        <w:t>“La UTP”</w:t>
      </w:r>
      <w:r w:rsidRPr="001E459E">
        <w:rPr>
          <w:rFonts w:ascii="Arial" w:hAnsi="Arial" w:cs="Arial"/>
          <w:smallCaps/>
          <w:sz w:val="22"/>
          <w:szCs w:val="22"/>
        </w:rPr>
        <w:t xml:space="preserve"> </w:t>
      </w:r>
      <w:r w:rsidRPr="001E459E">
        <w:rPr>
          <w:rFonts w:ascii="Arial" w:hAnsi="Arial" w:cs="Arial"/>
          <w:sz w:val="22"/>
          <w:szCs w:val="22"/>
        </w:rPr>
        <w:t>adquirirá los siguientes compromisos:</w:t>
      </w:r>
    </w:p>
    <w:p w14:paraId="1A5F9CAC" w14:textId="7CF3E996" w:rsidR="001E459E" w:rsidRPr="001E459E" w:rsidRDefault="00FF080E" w:rsidP="001E459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Asignar a</w:t>
      </w:r>
      <w:r w:rsidR="001E459E" w:rsidRPr="001E459E">
        <w:rPr>
          <w:rFonts w:ascii="Arial" w:hAnsi="Arial" w:cs="Arial"/>
          <w:sz w:val="22"/>
          <w:szCs w:val="22"/>
        </w:rPr>
        <w:t xml:space="preserve"> “EL ALUMNO” de tiempo completo con la formación en el campo específico, para la realización del proyecto convenido.</w:t>
      </w:r>
    </w:p>
    <w:p w14:paraId="610A279B" w14:textId="77777777" w:rsidR="001E459E" w:rsidRPr="001E459E" w:rsidRDefault="001E459E" w:rsidP="001E459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Asignar un profesor que fungirá como Asesor Académico de “EL ALUMNO” y vínculo directo con el tutor designado por la organización; y</w:t>
      </w:r>
    </w:p>
    <w:p w14:paraId="5D9E5D31" w14:textId="77777777" w:rsidR="001E459E" w:rsidRPr="001E459E" w:rsidRDefault="001E459E" w:rsidP="001E459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Ofrecer a “EL ALUMNO” la infraestructura de “LA UTP”, según disponibilidad, para el desarrollo del proyecto convenido.</w:t>
      </w:r>
    </w:p>
    <w:p w14:paraId="1F6A129F" w14:textId="77777777" w:rsidR="001E459E" w:rsidRPr="001E459E" w:rsidRDefault="001E459E" w:rsidP="001E459E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Asegurarse que “EL ALUMNO” cuente con un seguro facultativo, esto en virtud de que el plantel se encuentra dado de alta ante el IMSS con el registro G61-10616-32-2.</w:t>
      </w:r>
    </w:p>
    <w:p w14:paraId="43590DDE" w14:textId="77777777" w:rsidR="001E459E" w:rsidRPr="001E459E" w:rsidRDefault="001E459E" w:rsidP="001E459E">
      <w:pPr>
        <w:pStyle w:val="Ttulo1"/>
        <w:numPr>
          <w:ilvl w:val="0"/>
          <w:numId w:val="0"/>
        </w:numPr>
        <w:spacing w:line="276" w:lineRule="auto"/>
        <w:jc w:val="both"/>
        <w:rPr>
          <w:b w:val="0"/>
          <w:bCs w:val="0"/>
          <w:sz w:val="22"/>
          <w:szCs w:val="22"/>
        </w:rPr>
      </w:pPr>
      <w:r w:rsidRPr="001E459E">
        <w:rPr>
          <w:bCs w:val="0"/>
          <w:sz w:val="22"/>
          <w:szCs w:val="22"/>
        </w:rPr>
        <w:t>“</w:t>
      </w:r>
      <w:r w:rsidRPr="001E459E">
        <w:rPr>
          <w:bCs w:val="0"/>
          <w:smallCaps/>
          <w:sz w:val="22"/>
          <w:szCs w:val="22"/>
        </w:rPr>
        <w:t>La Organización</w:t>
      </w:r>
      <w:r w:rsidRPr="001E459E">
        <w:rPr>
          <w:bCs w:val="0"/>
          <w:sz w:val="22"/>
          <w:szCs w:val="22"/>
        </w:rPr>
        <w:t>”</w:t>
      </w:r>
      <w:r w:rsidRPr="001E459E">
        <w:rPr>
          <w:b w:val="0"/>
          <w:bCs w:val="0"/>
          <w:sz w:val="22"/>
          <w:szCs w:val="22"/>
        </w:rPr>
        <w:t xml:space="preserve"> adquirirá los siguientes compromisos:</w:t>
      </w:r>
    </w:p>
    <w:p w14:paraId="4A75C8A7" w14:textId="77777777" w:rsidR="001E459E" w:rsidRPr="001E459E" w:rsidRDefault="001E459E" w:rsidP="001E459E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Dar a “EL ALUMNO” las facilidades necesarias para el desarrollo del proyecto;</w:t>
      </w:r>
    </w:p>
    <w:p w14:paraId="239F81B1" w14:textId="77777777" w:rsidR="001E459E" w:rsidRPr="001E459E" w:rsidRDefault="001E459E" w:rsidP="001E459E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Asignar un Tutor Empresarial como autoridad directa sobre “EL ALUMNO” y responsable del desarrollo del proyecto;</w:t>
      </w:r>
    </w:p>
    <w:p w14:paraId="393F20AB" w14:textId="77777777" w:rsidR="001E459E" w:rsidRPr="001E459E" w:rsidRDefault="001E459E" w:rsidP="001E459E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Emitir una evaluación sobre el desempeño de “EL ALUMNO”.</w:t>
      </w:r>
    </w:p>
    <w:p w14:paraId="45D510E5" w14:textId="77777777" w:rsidR="001E459E" w:rsidRPr="001E459E" w:rsidRDefault="001E459E" w:rsidP="001E459E">
      <w:p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b/>
          <w:sz w:val="22"/>
          <w:szCs w:val="22"/>
        </w:rPr>
        <w:t>“</w:t>
      </w:r>
      <w:r w:rsidRPr="001E459E">
        <w:rPr>
          <w:rFonts w:ascii="Arial" w:hAnsi="Arial" w:cs="Arial"/>
          <w:b/>
          <w:smallCaps/>
          <w:sz w:val="22"/>
          <w:szCs w:val="22"/>
        </w:rPr>
        <w:t>El Alumno</w:t>
      </w:r>
      <w:r w:rsidRPr="001E459E">
        <w:rPr>
          <w:rFonts w:ascii="Arial" w:hAnsi="Arial" w:cs="Arial"/>
          <w:b/>
          <w:sz w:val="22"/>
          <w:szCs w:val="22"/>
        </w:rPr>
        <w:t>”</w:t>
      </w:r>
      <w:r w:rsidRPr="001E459E">
        <w:rPr>
          <w:rFonts w:ascii="Arial" w:hAnsi="Arial" w:cs="Arial"/>
          <w:sz w:val="22"/>
          <w:szCs w:val="22"/>
        </w:rPr>
        <w:t xml:space="preserve"> adquirirá los siguientes compromisos:</w:t>
      </w:r>
    </w:p>
    <w:p w14:paraId="19F5F3B1" w14:textId="77777777" w:rsidR="001E459E" w:rsidRPr="001E459E" w:rsidRDefault="001E459E" w:rsidP="001E459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Sujetarse a las normas y políticas definidas por la organización;</w:t>
      </w:r>
    </w:p>
    <w:p w14:paraId="0B928041" w14:textId="77777777" w:rsidR="001E459E" w:rsidRPr="001E459E" w:rsidRDefault="001E459E" w:rsidP="001E459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Mantener informados a su Asesor Académico y Tutor Empresarial de los avances de su proyecto;</w:t>
      </w:r>
    </w:p>
    <w:p w14:paraId="0E4F04E0" w14:textId="77777777" w:rsidR="001E459E" w:rsidRPr="001E459E" w:rsidRDefault="001E459E" w:rsidP="001E459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Mantener absoluta confidencialidad de la información que “LA ORGANIZACIÓN” defina;</w:t>
      </w:r>
    </w:p>
    <w:p w14:paraId="087AAEE4" w14:textId="77777777" w:rsidR="001E459E" w:rsidRPr="001E459E" w:rsidRDefault="001E459E" w:rsidP="001E459E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1E459E">
        <w:rPr>
          <w:rFonts w:ascii="Arial" w:hAnsi="Arial" w:cs="Arial"/>
          <w:sz w:val="22"/>
          <w:szCs w:val="22"/>
        </w:rPr>
        <w:t>Cumplir en tiempo y forma con las actividades señaladas en el programa.</w:t>
      </w:r>
    </w:p>
    <w:p w14:paraId="65940611" w14:textId="77777777" w:rsidR="001E459E" w:rsidRDefault="001E459E" w:rsidP="001E459E">
      <w:pPr>
        <w:pStyle w:val="Textoindependiente"/>
        <w:rPr>
          <w:sz w:val="22"/>
          <w:szCs w:val="22"/>
        </w:rPr>
      </w:pPr>
      <w:r w:rsidRPr="001E459E">
        <w:rPr>
          <w:sz w:val="22"/>
          <w:szCs w:val="22"/>
        </w:rPr>
        <w:t>La presente relación es de carácter académico, en ninguna forma se genera relación laboral</w:t>
      </w:r>
      <w:r w:rsidRPr="00141FEA">
        <w:rPr>
          <w:sz w:val="22"/>
          <w:szCs w:val="22"/>
        </w:rPr>
        <w:t xml:space="preserve"> alguna entre las partes que suscriben, durante la vigencia de la Estadía.</w:t>
      </w:r>
    </w:p>
    <w:p w14:paraId="7AB99E94" w14:textId="77777777" w:rsidR="001E459E" w:rsidRPr="00373CF5" w:rsidRDefault="001E459E" w:rsidP="001E459E">
      <w:pPr>
        <w:pStyle w:val="Textoindependiente"/>
        <w:rPr>
          <w:sz w:val="22"/>
          <w:szCs w:val="22"/>
        </w:rPr>
      </w:pPr>
    </w:p>
    <w:tbl>
      <w:tblPr>
        <w:tblW w:w="906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4"/>
        <w:gridCol w:w="2951"/>
        <w:gridCol w:w="167"/>
        <w:gridCol w:w="2835"/>
      </w:tblGrid>
      <w:tr w:rsidR="001E459E" w:rsidRPr="00141FEA" w14:paraId="33E53DB7" w14:textId="77777777" w:rsidTr="002950C2">
        <w:tc>
          <w:tcPr>
            <w:tcW w:w="2830" w:type="dxa"/>
          </w:tcPr>
          <w:p w14:paraId="3E057CE4" w14:textId="77777777" w:rsidR="001E459E" w:rsidRPr="00A24B6B" w:rsidRDefault="001E459E" w:rsidP="00846A5E">
            <w:pPr>
              <w:pStyle w:val="Textoindependiente"/>
              <w:jc w:val="center"/>
              <w:rPr>
                <w:b/>
                <w:sz w:val="18"/>
                <w:szCs w:val="18"/>
              </w:rPr>
            </w:pPr>
            <w:r w:rsidRPr="00A24B6B">
              <w:rPr>
                <w:b/>
                <w:sz w:val="18"/>
                <w:szCs w:val="18"/>
              </w:rPr>
              <w:t>“</w:t>
            </w:r>
            <w:r w:rsidRPr="00A24B6B">
              <w:rPr>
                <w:b/>
                <w:smallCaps/>
                <w:sz w:val="18"/>
                <w:szCs w:val="18"/>
              </w:rPr>
              <w:t>El Alumno</w:t>
            </w:r>
            <w:r w:rsidRPr="00A24B6B">
              <w:rPr>
                <w:b/>
                <w:sz w:val="18"/>
                <w:szCs w:val="18"/>
              </w:rPr>
              <w:t>”</w:t>
            </w:r>
          </w:p>
        </w:tc>
        <w:tc>
          <w:tcPr>
            <w:tcW w:w="284" w:type="dxa"/>
          </w:tcPr>
          <w:p w14:paraId="73950AAC" w14:textId="77777777" w:rsidR="001E459E" w:rsidRPr="00A24B6B" w:rsidRDefault="001E459E" w:rsidP="00846A5E">
            <w:pPr>
              <w:pStyle w:val="Textoindependient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51" w:type="dxa"/>
          </w:tcPr>
          <w:p w14:paraId="37C74C24" w14:textId="77777777" w:rsidR="001E459E" w:rsidRPr="00A24B6B" w:rsidRDefault="001E459E" w:rsidP="00846A5E">
            <w:pPr>
              <w:pStyle w:val="Textoindependiente"/>
              <w:jc w:val="center"/>
              <w:rPr>
                <w:b/>
                <w:sz w:val="18"/>
                <w:szCs w:val="18"/>
              </w:rPr>
            </w:pPr>
            <w:r w:rsidRPr="00A24B6B">
              <w:rPr>
                <w:b/>
                <w:bCs/>
                <w:sz w:val="18"/>
                <w:szCs w:val="18"/>
              </w:rPr>
              <w:t>“</w:t>
            </w:r>
            <w:r w:rsidRPr="00A24B6B">
              <w:rPr>
                <w:b/>
                <w:bCs/>
                <w:smallCaps/>
                <w:sz w:val="18"/>
                <w:szCs w:val="18"/>
              </w:rPr>
              <w:t>La Organización</w:t>
            </w:r>
            <w:r w:rsidRPr="00A24B6B">
              <w:rPr>
                <w:b/>
                <w:bCs/>
                <w:sz w:val="18"/>
                <w:szCs w:val="18"/>
              </w:rPr>
              <w:t>”</w:t>
            </w:r>
          </w:p>
        </w:tc>
        <w:tc>
          <w:tcPr>
            <w:tcW w:w="167" w:type="dxa"/>
          </w:tcPr>
          <w:p w14:paraId="73C0CB08" w14:textId="77777777" w:rsidR="001E459E" w:rsidRPr="00A24B6B" w:rsidRDefault="001E459E" w:rsidP="00846A5E">
            <w:pPr>
              <w:pStyle w:val="Textoindependiente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35" w:type="dxa"/>
          </w:tcPr>
          <w:p w14:paraId="4639D676" w14:textId="77777777" w:rsidR="001E459E" w:rsidRPr="00A24B6B" w:rsidRDefault="001E459E" w:rsidP="00846A5E">
            <w:pPr>
              <w:pStyle w:val="Textoindependiente"/>
              <w:jc w:val="center"/>
              <w:rPr>
                <w:b/>
                <w:sz w:val="18"/>
                <w:szCs w:val="18"/>
              </w:rPr>
            </w:pPr>
            <w:r w:rsidRPr="00A24B6B">
              <w:rPr>
                <w:b/>
                <w:smallCaps/>
                <w:sz w:val="18"/>
                <w:szCs w:val="18"/>
              </w:rPr>
              <w:t>“La UTP”</w:t>
            </w:r>
          </w:p>
        </w:tc>
      </w:tr>
      <w:tr w:rsidR="001E459E" w:rsidRPr="00141FEA" w14:paraId="7A077D10" w14:textId="77777777" w:rsidTr="002950C2">
        <w:tc>
          <w:tcPr>
            <w:tcW w:w="2830" w:type="dxa"/>
            <w:tcBorders>
              <w:bottom w:val="single" w:sz="4" w:space="0" w:color="auto"/>
            </w:tcBorders>
          </w:tcPr>
          <w:p w14:paraId="7C7D6EF1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  <w:p w14:paraId="73160F1B" w14:textId="77777777" w:rsidR="001E459E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  <w:p w14:paraId="304E6CE1" w14:textId="77777777" w:rsidR="001E459E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  <w:p w14:paraId="4BB3C722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4AEB438F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</w:tc>
        <w:tc>
          <w:tcPr>
            <w:tcW w:w="2951" w:type="dxa"/>
            <w:tcBorders>
              <w:bottom w:val="single" w:sz="4" w:space="0" w:color="auto"/>
            </w:tcBorders>
          </w:tcPr>
          <w:p w14:paraId="3E8BA77B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</w:tc>
        <w:tc>
          <w:tcPr>
            <w:tcW w:w="167" w:type="dxa"/>
          </w:tcPr>
          <w:p w14:paraId="0EA4EE0E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84D56CA" w14:textId="77777777" w:rsidR="001E459E" w:rsidRPr="00A24B6B" w:rsidRDefault="001E459E" w:rsidP="00846A5E">
            <w:pPr>
              <w:pStyle w:val="Textoindependiente"/>
              <w:rPr>
                <w:sz w:val="18"/>
                <w:szCs w:val="18"/>
              </w:rPr>
            </w:pPr>
          </w:p>
        </w:tc>
      </w:tr>
      <w:tr w:rsidR="001E459E" w:rsidRPr="00141FEA" w14:paraId="5D6D4665" w14:textId="77777777" w:rsidTr="002950C2">
        <w:trPr>
          <w:trHeight w:val="639"/>
        </w:trPr>
        <w:tc>
          <w:tcPr>
            <w:tcW w:w="2830" w:type="dxa"/>
            <w:tcBorders>
              <w:top w:val="single" w:sz="4" w:space="0" w:color="auto"/>
            </w:tcBorders>
          </w:tcPr>
          <w:p w14:paraId="7643D0F2" w14:textId="22B3D05F" w:rsidR="00F94995" w:rsidRPr="00C80BE8" w:rsidRDefault="00F94995" w:rsidP="00F94995">
            <w:pPr>
              <w:pStyle w:val="Sinespaciado"/>
              <w:jc w:val="center"/>
              <w:rPr>
                <w:sz w:val="20"/>
                <w:szCs w:val="20"/>
                <w:highlight w:val="yellow"/>
              </w:rPr>
            </w:pPr>
            <w:sdt>
              <w:sdtPr>
                <w:rPr>
                  <w:color w:val="000000" w:themeColor="text1"/>
                  <w:sz w:val="24"/>
                  <w:szCs w:val="24"/>
                </w:rPr>
                <w:alias w:val="ESCRIBE EL NOMBRE COMPLETO ALUMNO"/>
                <w:tag w:val="NOMBRE COMPLETO"/>
                <w:id w:val="-1302227226"/>
                <w:placeholder>
                  <w:docPart w:val="9040C78BB42D4849A3F470B92F738FCC"/>
                </w:placeholder>
                <w15:color w:val="FF0000"/>
              </w:sdtPr>
              <w:sdtEndPr>
                <w:rPr>
                  <w:sz w:val="20"/>
                  <w:szCs w:val="20"/>
                </w:rPr>
              </w:sdtEndPr>
              <w:sdtContent>
                <w:sdt>
                  <w:sdtPr>
                    <w:rPr>
                      <w:color w:val="000000" w:themeColor="text1"/>
                      <w:sz w:val="20"/>
                      <w:szCs w:val="20"/>
                    </w:rPr>
                    <w:alias w:val="ESCRIBE EL NOMBRE COMPLETO ALUMNO"/>
                    <w:tag w:val="NOMBRE COMPLETO"/>
                    <w:id w:val="160130307"/>
                    <w:placeholder>
                      <w:docPart w:val="F0E040789238441B8BC6FC050B6C3CEE"/>
                    </w:placeholder>
                    <w15:color w:val="FF0000"/>
                  </w:sdtPr>
                  <w:sdtEndPr>
                    <w:rPr>
                      <w:b/>
                      <w:bCs/>
                    </w:rPr>
                  </w:sdtEndPr>
                  <w:sdtContent>
                    <w:r w:rsidRPr="00C80BE8">
                      <w:rPr>
                        <w:color w:val="000000" w:themeColor="text1"/>
                        <w:sz w:val="20"/>
                        <w:szCs w:val="20"/>
                      </w:rPr>
                      <w:t>Nombre completo del estudiante</w:t>
                    </w:r>
                    <w:r w:rsidRPr="00C80BE8">
                      <w:rPr>
                        <w:b/>
                        <w:bCs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</w:sdtContent>
                </w:sdt>
              </w:sdtContent>
            </w:sdt>
          </w:p>
          <w:p w14:paraId="52DC9F3C" w14:textId="6FE45A2E" w:rsidR="001E459E" w:rsidRPr="007903F3" w:rsidRDefault="00F94995" w:rsidP="00F94995">
            <w:pPr>
              <w:pStyle w:val="Sinespaciado"/>
              <w:jc w:val="center"/>
            </w:pPr>
            <w:commentRangeStart w:id="1"/>
            <w:r w:rsidRPr="00C80BE8">
              <w:rPr>
                <w:sz w:val="20"/>
                <w:szCs w:val="20"/>
              </w:rPr>
              <w:t>[TSU] [LIC]</w:t>
            </w:r>
            <w:commentRangeEnd w:id="1"/>
            <w:r w:rsidRPr="00C80BE8">
              <w:rPr>
                <w:rStyle w:val="Refdecomentario"/>
                <w:kern w:val="2"/>
                <w:sz w:val="20"/>
                <w:szCs w:val="20"/>
                <w14:ligatures w14:val="standardContextual"/>
              </w:rPr>
              <w:commentReference w:id="1"/>
            </w:r>
            <w:r w:rsidRPr="00C80BE8">
              <w:rPr>
                <w:sz w:val="20"/>
                <w:szCs w:val="20"/>
              </w:rPr>
              <w:t xml:space="preserve">  en</w:t>
            </w:r>
            <w:r w:rsidRPr="00C80BE8">
              <w:rPr>
                <w:b/>
                <w:bCs/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</w:rPr>
                <w:alias w:val="ELIGE EL NOMBRE DE LA CARRERA"/>
                <w:tag w:val="CARRERA"/>
                <w:id w:val="2111313492"/>
                <w:placeholder>
                  <w:docPart w:val="95CC01DF970A4BE0858A25834C37F91F"/>
                </w:placeholder>
                <w15:color w:val="FF00FF"/>
                <w:dropDownList>
                  <w:listItem w:value="Elige un elemento."/>
                  <w:listItem w:displayText="&gt;&gt;CARRERAS TSU&lt;&lt;" w:value="&gt;&gt;CARRERAS TSU&lt;&lt;"/>
                  <w:listItem w:displayText="EMPRENDIMIENTO, FORMULACIÓN Y EVALUACIÓN DE PROYECTOS" w:value="EMPRENDIMIENTO, FORMULACIÓN Y EVALUACIÓN DE PROYECTOS"/>
                  <w:listItem w:displayText="GASTRONOMÍA" w:value="GASTRONOMÍA"/>
                  <w:listItem w:displayText="TECNOLOGÍA DE ALIMENTOS" w:value="TECNOLOGÍA DE ALIMENTOS"/>
                  <w:listItem w:displayText="DESARROLLO DE SOFTWARE MULTIPLATAFORMA" w:value="DESARROLLO DE SOFTWARE MULTIPLATAFORMA"/>
                  <w:listItem w:displayText="TURISMO" w:value="TURISMO"/>
                  <w:listItem w:displayText="&gt;&gt;CARRERAS LICENCIATURA&lt;&lt;" w:value="&gt;&gt;CARRERAS LICENCIATURA&lt;&lt;"/>
                  <w:listItem w:displayText="GESTIÓN DE NEGOCIOS Y PROYECTOS" w:value="GESTIÓN DE NEGOCIOS Y PROYECTOS"/>
                  <w:listItem w:displayText="GESTIÓN Y DESARROLLO TURÍSTICO" w:value="GESTIÓN Y DESARROLLO TURÍSTICO"/>
                  <w:listItem w:displayText="PROCESOS BIOALIMENTARIOS" w:value="PROCESOS BIOALIMENTARIOS"/>
                  <w:listItem w:displayText="DESARROLLO Y GESTIÓN DE SOFTWARE" w:value="DESARROLLO Y GESTIÓN DE SOFTWARE"/>
                </w:dropDownList>
              </w:sdtPr>
              <w:sdtContent>
                <w:r w:rsidRPr="00C80BE8">
                  <w:rPr>
                    <w:b/>
                    <w:bCs/>
                    <w:sz w:val="20"/>
                    <w:szCs w:val="20"/>
                  </w:rPr>
                  <w:t>EMPRENDIMIENTO, FORMULACIÓN Y EVALUACIÓN DE PROYECTOS</w:t>
                </w:r>
              </w:sdtContent>
            </w:sdt>
          </w:p>
        </w:tc>
        <w:tc>
          <w:tcPr>
            <w:tcW w:w="284" w:type="dxa"/>
          </w:tcPr>
          <w:p w14:paraId="74D59BC2" w14:textId="77777777" w:rsidR="001E459E" w:rsidRPr="007903F3" w:rsidRDefault="001E459E" w:rsidP="00846A5E">
            <w:pPr>
              <w:pStyle w:val="Sinespaciado"/>
              <w:jc w:val="center"/>
            </w:pPr>
          </w:p>
        </w:tc>
        <w:tc>
          <w:tcPr>
            <w:tcW w:w="2951" w:type="dxa"/>
            <w:tcBorders>
              <w:top w:val="single" w:sz="4" w:space="0" w:color="auto"/>
            </w:tcBorders>
          </w:tcPr>
          <w:p w14:paraId="41C54EF2" w14:textId="77777777" w:rsidR="005E7C73" w:rsidRPr="0063148F" w:rsidRDefault="0063148F" w:rsidP="00351908">
            <w:pPr>
              <w:pStyle w:val="Sinespaciado"/>
              <w:jc w:val="center"/>
              <w:rPr>
                <w:highlight w:val="yellow"/>
              </w:rPr>
            </w:pPr>
            <w:commentRangeStart w:id="2"/>
            <w:r>
              <w:rPr>
                <w:highlight w:val="yellow"/>
              </w:rPr>
              <w:t>Nombre del asesor empresarial</w:t>
            </w:r>
          </w:p>
          <w:p w14:paraId="4972824A" w14:textId="77777777" w:rsidR="00351908" w:rsidRPr="0063148F" w:rsidRDefault="0063148F" w:rsidP="00351908">
            <w:pPr>
              <w:pStyle w:val="Sinespaciad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Puesto</w:t>
            </w:r>
          </w:p>
          <w:p w14:paraId="48FD2BB2" w14:textId="77777777" w:rsidR="00351908" w:rsidRPr="0063148F" w:rsidRDefault="0063148F" w:rsidP="00351908">
            <w:pPr>
              <w:pStyle w:val="Sinespaciad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Nombre de la empresa</w:t>
            </w:r>
          </w:p>
          <w:p w14:paraId="33822B33" w14:textId="77777777" w:rsidR="00351908" w:rsidRPr="009A13EC" w:rsidRDefault="00351908" w:rsidP="00351908">
            <w:pPr>
              <w:pStyle w:val="Sinespaciado"/>
              <w:jc w:val="center"/>
            </w:pPr>
            <w:r w:rsidRPr="0063148F">
              <w:rPr>
                <w:highlight w:val="yellow"/>
              </w:rPr>
              <w:t>Tel. 9999406400</w:t>
            </w:r>
            <w:commentRangeEnd w:id="2"/>
            <w:r w:rsidR="00C80BE8">
              <w:rPr>
                <w:rStyle w:val="Refdecomentario"/>
                <w:kern w:val="2"/>
                <w14:ligatures w14:val="standardContextual"/>
              </w:rPr>
              <w:commentReference w:id="2"/>
            </w:r>
          </w:p>
        </w:tc>
        <w:tc>
          <w:tcPr>
            <w:tcW w:w="167" w:type="dxa"/>
          </w:tcPr>
          <w:p w14:paraId="23C00DB5" w14:textId="77777777" w:rsidR="001E459E" w:rsidRPr="007244C9" w:rsidRDefault="001E459E" w:rsidP="00846A5E">
            <w:pPr>
              <w:pStyle w:val="Sinespaciado"/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9DAABDA" w14:textId="77777777" w:rsidR="001E459E" w:rsidRDefault="001E459E" w:rsidP="00846A5E">
            <w:pPr>
              <w:pStyle w:val="Sinespaciado"/>
              <w:jc w:val="center"/>
            </w:pPr>
            <w:r>
              <w:t>Mtra. Josefina Maribel Quintal Rosado</w:t>
            </w:r>
          </w:p>
          <w:p w14:paraId="74FF8E87" w14:textId="77777777" w:rsidR="001E459E" w:rsidRDefault="001E459E" w:rsidP="00846A5E">
            <w:pPr>
              <w:pStyle w:val="Sinespaciado"/>
              <w:jc w:val="center"/>
            </w:pPr>
            <w:r>
              <w:t>Directora de Vinculación</w:t>
            </w:r>
          </w:p>
          <w:p w14:paraId="0B0BC410" w14:textId="77777777" w:rsidR="001E459E" w:rsidRPr="00A24B6B" w:rsidRDefault="001E459E" w:rsidP="00846A5E">
            <w:pPr>
              <w:pStyle w:val="Sinespaciado"/>
              <w:jc w:val="center"/>
            </w:pPr>
            <w:r>
              <w:t>Universidad Tecnológica del Poniente</w:t>
            </w:r>
          </w:p>
        </w:tc>
      </w:tr>
    </w:tbl>
    <w:p w14:paraId="44326D74" w14:textId="77777777" w:rsidR="001E459E" w:rsidRDefault="001E459E"/>
    <w:sectPr w:rsidR="001E459E" w:rsidSect="007B167E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762" w:right="1608" w:bottom="1843" w:left="1560" w:header="851" w:footer="17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ᑎᗴᖴTΛᒪᎥ Tᗴᑕ" w:date="2026-08-04T16:54:00Z" w:initials="ᑎT">
    <w:p w14:paraId="59B5DD7C" w14:textId="77777777" w:rsidR="005C0F6B" w:rsidRDefault="005C0F6B" w:rsidP="005C0F6B">
      <w:pPr>
        <w:pStyle w:val="Textocomentario"/>
      </w:pPr>
      <w:r>
        <w:rPr>
          <w:rStyle w:val="Refdecomentario"/>
        </w:rPr>
        <w:annotationRef/>
      </w:r>
      <w:r>
        <w:t>La fecha debe ser igual al de la carta de aceptación</w:t>
      </w:r>
    </w:p>
  </w:comment>
  <w:comment w:id="1" w:author="ᑎᗴᖴTΛᒪᎥ Tᗴᑕ" w:date="2026-08-04T16:39:00Z" w:initials="ᑎT">
    <w:p w14:paraId="36109A2B" w14:textId="7D07785F" w:rsidR="00C80BE8" w:rsidRDefault="00F94995" w:rsidP="00C80BE8">
      <w:pPr>
        <w:pStyle w:val="Textocomentario"/>
      </w:pPr>
      <w:r>
        <w:rPr>
          <w:rStyle w:val="Refdecomentario"/>
        </w:rPr>
        <w:annotationRef/>
      </w:r>
      <w:r w:rsidR="00C80BE8">
        <w:t>Cambiar NIVEL De acuerdo al que esta cursando, seleccionar carrera.</w:t>
      </w:r>
      <w:r w:rsidR="00C80BE8">
        <w:br/>
      </w:r>
      <w:r w:rsidR="00C80BE8">
        <w:br/>
        <w:t>NO OLVIDAR BORRAR ESTE MENSAJE ANTES DE IMPRIMIR DONDO CLIKC EN LOS 3 PUNTITOS</w:t>
      </w:r>
    </w:p>
  </w:comment>
  <w:comment w:id="2" w:author="ᑎᗴᖴTΛᒪᎥ Tᗴᑕ" w:date="2026-08-04T16:46:00Z" w:initials="ᑎT">
    <w:p w14:paraId="3E921CA8" w14:textId="77777777" w:rsidR="00C80BE8" w:rsidRDefault="00C80BE8" w:rsidP="00C80BE8">
      <w:pPr>
        <w:pStyle w:val="Textocomentario"/>
      </w:pPr>
      <w:r>
        <w:rPr>
          <w:rStyle w:val="Refdecomentario"/>
        </w:rPr>
        <w:annotationRef/>
      </w:r>
      <w:r>
        <w:t>Remplazar datos de acuerdo a la Carta Aceptación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B5DD7C" w15:done="0"/>
  <w15:commentEx w15:paraId="36109A2B" w15:done="0"/>
  <w15:commentEx w15:paraId="3E921C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45FECD" w16cex:dateUtc="2026-08-04T22:54:00Z"/>
  <w16cex:commentExtensible w16cex:durableId="72BABB12" w16cex:dateUtc="2026-08-04T22:39:00Z"/>
  <w16cex:commentExtensible w16cex:durableId="6F0A95C1" w16cex:dateUtc="2026-08-04T2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B5DD7C" w16cid:durableId="2E45FECD"/>
  <w16cid:commentId w16cid:paraId="36109A2B" w16cid:durableId="72BABB12"/>
  <w16cid:commentId w16cid:paraId="3E921CA8" w16cid:durableId="6F0A95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35A0" w14:textId="77777777" w:rsidR="00FF080E" w:rsidRDefault="00FF080E" w:rsidP="001E459E">
      <w:r>
        <w:separator/>
      </w:r>
    </w:p>
  </w:endnote>
  <w:endnote w:type="continuationSeparator" w:id="0">
    <w:p w14:paraId="015ACFD6" w14:textId="77777777" w:rsidR="00FF080E" w:rsidRDefault="00FF080E" w:rsidP="001E4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Lato Black">
    <w:altName w:val="Arial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A78C" w14:textId="77777777" w:rsidR="0011363E" w:rsidRDefault="005C0F6B">
    <w:pPr>
      <w:pStyle w:val="Piedepgina"/>
    </w:pPr>
    <w:sdt>
      <w:sdtPr>
        <w:id w:val="116198127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  <w:r w:rsidR="005E70B4">
      <w:ptab w:relativeTo="margin" w:alignment="center" w:leader="none"/>
    </w:r>
    <w:sdt>
      <w:sdtPr>
        <w:id w:val="-958873819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  <w:r w:rsidR="005E70B4">
      <w:ptab w:relativeTo="margin" w:alignment="right" w:leader="none"/>
    </w:r>
    <w:sdt>
      <w:sdtPr>
        <w:id w:val="1644232238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4803519"/>
      <w:docPartObj>
        <w:docPartGallery w:val="Page Numbers (Bottom of Page)"/>
        <w:docPartUnique/>
      </w:docPartObj>
    </w:sdtPr>
    <w:sdtEndPr>
      <w:rPr>
        <w:rFonts w:ascii="Montserrat Light" w:hAnsi="Montserrat Light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Montserrat Light" w:hAnsi="Montserrat Light"/>
            <w:sz w:val="18"/>
            <w:szCs w:val="18"/>
          </w:rPr>
        </w:sdtEndPr>
        <w:sdtContent>
          <w:p w14:paraId="220CA734" w14:textId="77777777" w:rsidR="0011363E" w:rsidRDefault="005E70B4">
            <w:pPr>
              <w:pStyle w:val="Piedepgina"/>
              <w:jc w:val="right"/>
            </w:pPr>
            <w:r>
              <w:rPr>
                <w:noProof/>
                <w:lang w:val="es-MX" w:eastAsia="es-MX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7DB945F" wp14:editId="7DD7E24A">
                      <wp:simplePos x="0" y="0"/>
                      <wp:positionH relativeFrom="column">
                        <wp:posOffset>-447675</wp:posOffset>
                      </wp:positionH>
                      <wp:positionV relativeFrom="paragraph">
                        <wp:posOffset>-679450</wp:posOffset>
                      </wp:positionV>
                      <wp:extent cx="6996430" cy="1012687"/>
                      <wp:effectExtent l="0" t="0" r="0" b="0"/>
                      <wp:wrapNone/>
                      <wp:docPr id="801078677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96430" cy="1012687"/>
                                <a:chOff x="0" y="-381000"/>
                                <a:chExt cx="6996430" cy="1012687"/>
                              </a:xfrm>
                            </wpg:grpSpPr>
                            <wps:wsp>
                              <wps:cNvPr id="137226055" name="Cuadro de texto 137226055"/>
                              <wps:cNvSpPr txBox="1"/>
                              <wps:spPr>
                                <a:xfrm>
                                  <a:off x="409574" y="-381000"/>
                                  <a:ext cx="6124575" cy="704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40F549" w14:textId="77777777" w:rsidR="001E459E" w:rsidRDefault="001E459E" w:rsidP="001E459E">
                                    <w:pPr>
                                      <w:spacing w:line="240" w:lineRule="exact"/>
                                      <w:jc w:val="right"/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1E459E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F-UTP-VIN-24/Rev.01</w:t>
                                    </w:r>
                                  </w:p>
                                  <w:p w14:paraId="200EE67C" w14:textId="77777777" w:rsidR="0011363E" w:rsidRPr="00FE67D7" w:rsidRDefault="005E70B4" w:rsidP="006063CB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Calle 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29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Sin 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núm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ero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 Col. 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Tres Cruces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   C.P. 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97800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 Tel. +52 (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997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) </w:t>
                                    </w: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 xml:space="preserve">971 21 62, </w:t>
                                    </w:r>
                                    <w:r w:rsidRPr="00FE67D7"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Maxcanú, Yuc. México</w:t>
                                    </w:r>
                                  </w:p>
                                  <w:p w14:paraId="76ACEB46" w14:textId="77777777" w:rsidR="0011363E" w:rsidRDefault="005E70B4" w:rsidP="006063CB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Montserrat Light" w:hAnsi="Montserrat Light"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 w:rsidRPr="006063CB">
                                      <w:rPr>
                                        <w:rFonts w:ascii="Montserrat Light" w:hAnsi="Montserrat Light"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utponiente.edu.mx</w:t>
                                    </w:r>
                                  </w:p>
                                  <w:p w14:paraId="62CAE087" w14:textId="77777777" w:rsidR="0011363E" w:rsidRPr="00FE67D7" w:rsidRDefault="005E70B4" w:rsidP="006063CB">
                                    <w:pPr>
                                      <w:spacing w:line="240" w:lineRule="exact"/>
                                      <w:jc w:val="center"/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Montserrat Light" w:hAnsi="Montserrat Light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w:t>“2025, Año de la Mujer Indígena”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46380855" name="Imagen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4187"/>
                                  <a:ext cx="6996430" cy="317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DB945F" id="Grupo 5" o:spid="_x0000_s1029" style="position:absolute;left:0;text-align:left;margin-left:-35.25pt;margin-top:-53.5pt;width:550.9pt;height:79.75pt;z-index:251659264;mso-height-relative:margin" coordorigin=",-3810" coordsize="69964,101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37226055" o:spid="_x0000_s1030" type="#_x0000_t202" style="position:absolute;left:4095;top:-3810;width:61246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" filled="f" stroked="f">
                        <v:textbox>
                          <w:txbxContent>
                            <w:p w14:paraId="5D40F549" w14:textId="77777777" w:rsidR="001E459E" w:rsidRDefault="001E459E" w:rsidP="001E459E">
                              <w:pPr>
                                <w:spacing w:line="240" w:lineRule="exact"/>
                                <w:jc w:val="right"/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1E459E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F-UTP-VIN-24/Rev.01</w:t>
                              </w:r>
                            </w:p>
                            <w:p w14:paraId="200EE67C" w14:textId="77777777" w:rsidR="0011363E" w:rsidRPr="00FE67D7" w:rsidRDefault="005E70B4" w:rsidP="006063CB">
                              <w:pPr>
                                <w:spacing w:line="240" w:lineRule="exact"/>
                                <w:jc w:val="center"/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Calle 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29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Sin 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núm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ero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Col. 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Tres Cruces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  C.P. 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97800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 Tel. +52 (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997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971 21 62, </w:t>
                              </w:r>
                              <w:r w:rsidRPr="00FE67D7"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Maxcanú, Yuc. México</w:t>
                              </w:r>
                            </w:p>
                            <w:p w14:paraId="76ACEB46" w14:textId="77777777" w:rsidR="0011363E" w:rsidRDefault="005E70B4" w:rsidP="006063CB">
                              <w:pPr>
                                <w:spacing w:line="240" w:lineRule="exact"/>
                                <w:jc w:val="center"/>
                                <w:rPr>
                                  <w:rFonts w:ascii="Montserrat Light" w:hAnsi="Montserrat Light"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6063CB">
                                <w:rPr>
                                  <w:rFonts w:ascii="Montserrat Light" w:hAnsi="Montserrat Light"/>
                                  <w:bCs/>
                                  <w:color w:val="000000" w:themeColor="text1"/>
                                  <w:sz w:val="16"/>
                                  <w:szCs w:val="16"/>
                                </w:rPr>
                                <w:t>utponiente.edu.mx</w:t>
                              </w:r>
                            </w:p>
                            <w:p w14:paraId="62CAE087" w14:textId="77777777" w:rsidR="0011363E" w:rsidRPr="00FE67D7" w:rsidRDefault="005E70B4" w:rsidP="006063CB">
                              <w:pPr>
                                <w:spacing w:line="240" w:lineRule="exact"/>
                                <w:jc w:val="center"/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ontserrat Light" w:hAnsi="Montserrat Light"/>
                                  <w:color w:val="000000" w:themeColor="text1"/>
                                  <w:sz w:val="16"/>
                                  <w:szCs w:val="16"/>
                                </w:rPr>
                                <w:t>“2025, Año de la Mujer Indígena”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" o:spid="_x0000_s1031" type="#_x0000_t75" style="position:absolute;top:3141;width:69964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">
                        <v:imagedata r:id="rId2" o:title=""/>
                      </v:shape>
                    </v:group>
                  </w:pict>
                </mc:Fallback>
              </mc:AlternateContent>
            </w:r>
          </w:p>
          <w:p w14:paraId="5A772D30" w14:textId="77777777" w:rsidR="0011363E" w:rsidRDefault="0011363E">
            <w:pPr>
              <w:pStyle w:val="Piedepgina"/>
              <w:jc w:val="right"/>
            </w:pPr>
          </w:p>
          <w:p w14:paraId="290D663A" w14:textId="77777777" w:rsidR="0011363E" w:rsidRPr="006063CB" w:rsidRDefault="005E70B4" w:rsidP="006063CB">
            <w:pPr>
              <w:pStyle w:val="Piedepgina"/>
              <w:jc w:val="right"/>
              <w:rPr>
                <w:rFonts w:ascii="Montserrat Light" w:hAnsi="Montserrat Light"/>
                <w:sz w:val="18"/>
                <w:szCs w:val="18"/>
              </w:rPr>
            </w:pPr>
            <w:r w:rsidRPr="006063CB">
              <w:rPr>
                <w:rFonts w:ascii="Montserrat Light" w:hAnsi="Montserrat Light"/>
                <w:sz w:val="18"/>
                <w:szCs w:val="18"/>
                <w:lang w:val="es-MX"/>
              </w:rPr>
              <w:t xml:space="preserve">Página </w: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begin"/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instrText>PAGE</w:instrTex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separate"/>
            </w:r>
            <w:r w:rsidR="007060EC">
              <w:rPr>
                <w:rFonts w:ascii="Montserrat Light" w:hAnsi="Montserrat Light"/>
                <w:b/>
                <w:bCs/>
                <w:noProof/>
                <w:sz w:val="18"/>
                <w:szCs w:val="18"/>
              </w:rPr>
              <w:t>1</w: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end"/>
            </w:r>
            <w:r w:rsidRPr="006063CB">
              <w:rPr>
                <w:rFonts w:ascii="Montserrat Light" w:hAnsi="Montserrat Light"/>
                <w:sz w:val="18"/>
                <w:szCs w:val="18"/>
                <w:lang w:val="es-MX"/>
              </w:rPr>
              <w:t xml:space="preserve"> de </w: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begin"/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instrText>NUMPAGES</w:instrTex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separate"/>
            </w:r>
            <w:r w:rsidR="007060EC">
              <w:rPr>
                <w:rFonts w:ascii="Montserrat Light" w:hAnsi="Montserrat Light"/>
                <w:b/>
                <w:bCs/>
                <w:noProof/>
                <w:sz w:val="18"/>
                <w:szCs w:val="18"/>
              </w:rPr>
              <w:t>1</w:t>
            </w:r>
            <w:r w:rsidRPr="006063CB">
              <w:rPr>
                <w:rFonts w:ascii="Montserrat Light" w:hAnsi="Montserrat Light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217861B" w14:textId="77777777" w:rsidR="0011363E" w:rsidRDefault="0011363E" w:rsidP="006063C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BB65" w14:textId="77777777" w:rsidR="00FF080E" w:rsidRDefault="00FF080E" w:rsidP="001E459E">
      <w:r>
        <w:separator/>
      </w:r>
    </w:p>
  </w:footnote>
  <w:footnote w:type="continuationSeparator" w:id="0">
    <w:p w14:paraId="6DDACF1E" w14:textId="77777777" w:rsidR="00FF080E" w:rsidRDefault="00FF080E" w:rsidP="001E4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FCB6F" w14:textId="77777777" w:rsidR="0011363E" w:rsidRDefault="005C0F6B">
    <w:pPr>
      <w:pStyle w:val="Encabezado"/>
    </w:pPr>
    <w:sdt>
      <w:sdtPr>
        <w:id w:val="1179936991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  <w:r w:rsidR="005E70B4">
      <w:ptab w:relativeTo="margin" w:alignment="center" w:leader="none"/>
    </w:r>
    <w:sdt>
      <w:sdtPr>
        <w:id w:val="-1780867779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  <w:r w:rsidR="005E70B4">
      <w:ptab w:relativeTo="margin" w:alignment="right" w:leader="none"/>
    </w:r>
    <w:sdt>
      <w:sdtPr>
        <w:id w:val="-199546338"/>
        <w:temporary/>
        <w:showingPlcHdr/>
      </w:sdtPr>
      <w:sdtEndPr/>
      <w:sdtContent>
        <w:r w:rsidR="005E70B4">
          <w:rPr>
            <w:lang w:val="es-ES"/>
          </w:rPr>
          <w:t>[Escriba texto]</w:t>
        </w:r>
      </w:sdtContent>
    </w:sdt>
  </w:p>
  <w:p w14:paraId="295C1A29" w14:textId="77777777" w:rsidR="0011363E" w:rsidRDefault="001136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CE04" w14:textId="77777777" w:rsidR="0011363E" w:rsidRDefault="005E70B4" w:rsidP="00E80777">
    <w:pPr>
      <w:pStyle w:val="Encabezado"/>
      <w:ind w:left="-284" w:right="-302"/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851B443" wp14:editId="417D329A">
              <wp:simplePos x="0" y="0"/>
              <wp:positionH relativeFrom="column">
                <wp:posOffset>1859478</wp:posOffset>
              </wp:positionH>
              <wp:positionV relativeFrom="paragraph">
                <wp:posOffset>-141457</wp:posOffset>
              </wp:positionV>
              <wp:extent cx="1787524" cy="496579"/>
              <wp:effectExtent l="0" t="0" r="0" b="0"/>
              <wp:wrapNone/>
              <wp:docPr id="648561922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7524" cy="496579"/>
                        <a:chOff x="0" y="0"/>
                        <a:chExt cx="1787524" cy="496579"/>
                      </a:xfrm>
                    </wpg:grpSpPr>
                    <pic:pic xmlns:pic="http://schemas.openxmlformats.org/drawingml/2006/picture">
                      <pic:nvPicPr>
                        <pic:cNvPr id="881399689" name="Imagen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b="22812"/>
                        <a:stretch/>
                      </pic:blipFill>
                      <pic:spPr bwMode="auto">
                        <a:xfrm>
                          <a:off x="106071" y="0"/>
                          <a:ext cx="669925" cy="1949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9031649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0" y="182255"/>
                          <a:ext cx="1787524" cy="3143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132A8" w14:textId="77777777" w:rsidR="0011363E" w:rsidRPr="007B167E" w:rsidRDefault="005E70B4">
                            <w:pPr>
                              <w:rPr>
                                <w:rFonts w:ascii="Lato Black" w:hAnsi="Lato Black"/>
                                <w:color w:val="C49B65"/>
                                <w:spacing w:val="20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7B167E">
                              <w:rPr>
                                <w:rFonts w:ascii="Lato Black" w:hAnsi="Lato Black"/>
                                <w:color w:val="C49B65"/>
                                <w:spacing w:val="20"/>
                                <w:sz w:val="14"/>
                                <w:szCs w:val="14"/>
                                <w:lang w:val="es-MX"/>
                              </w:rPr>
                              <w:t xml:space="preserve">UNIVERSIDAD TECNOLÓGICA </w:t>
                            </w:r>
                          </w:p>
                          <w:p w14:paraId="54D147F2" w14:textId="77777777" w:rsidR="0011363E" w:rsidRPr="007B167E" w:rsidRDefault="005E70B4">
                            <w:pPr>
                              <w:rPr>
                                <w:rFonts w:ascii="Lato Black" w:hAnsi="Lato Black"/>
                                <w:color w:val="C49B65"/>
                                <w:spacing w:val="20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7B167E">
                              <w:rPr>
                                <w:rFonts w:ascii="Lato Black" w:hAnsi="Lato Black"/>
                                <w:color w:val="C49B65"/>
                                <w:spacing w:val="20"/>
                                <w:sz w:val="14"/>
                                <w:szCs w:val="14"/>
                                <w:lang w:val="es-MX"/>
                              </w:rPr>
                              <w:t>DEL PONIENTE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851B443" id="Grupo 4" o:spid="_x0000_s1026" style="position:absolute;left:0;text-align:left;margin-left:146.4pt;margin-top:-11.15pt;width:140.75pt;height:39.1pt;z-index:251662336;mso-width-relative:margin" coordsize="17875,4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7" type="#_x0000_t75" style="position:absolute;left:1060;width:6699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">
                <v:imagedata r:id="rId2" o:title="" croptop="-1f" cropbottom="1495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top:1822;width:17875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" filled="f" stroked="f">
                <v:textbox style="mso-fit-shape-to-text:t">
                  <w:txbxContent>
                    <w:p w14:paraId="5E1132A8" w14:textId="77777777" w:rsidR="0011363E" w:rsidRPr="007B167E" w:rsidRDefault="005E70B4">
                      <w:pPr>
                        <w:rPr>
                          <w:rFonts w:ascii="Lato Black" w:hAnsi="Lato Black"/>
                          <w:color w:val="C49B65"/>
                          <w:spacing w:val="20"/>
                          <w:sz w:val="14"/>
                          <w:szCs w:val="14"/>
                          <w:lang w:val="es-MX"/>
                        </w:rPr>
                      </w:pPr>
                      <w:r w:rsidRPr="007B167E">
                        <w:rPr>
                          <w:rFonts w:ascii="Lato Black" w:hAnsi="Lato Black"/>
                          <w:color w:val="C49B65"/>
                          <w:spacing w:val="20"/>
                          <w:sz w:val="14"/>
                          <w:szCs w:val="14"/>
                          <w:lang w:val="es-MX"/>
                        </w:rPr>
                        <w:t xml:space="preserve">UNIVERSIDAD TECNOLÓGICA </w:t>
                      </w:r>
                    </w:p>
                    <w:p w14:paraId="54D147F2" w14:textId="77777777" w:rsidR="0011363E" w:rsidRPr="007B167E" w:rsidRDefault="005E70B4">
                      <w:pPr>
                        <w:rPr>
                          <w:rFonts w:ascii="Lato Black" w:hAnsi="Lato Black"/>
                          <w:color w:val="C49B65"/>
                          <w:spacing w:val="20"/>
                          <w:sz w:val="14"/>
                          <w:szCs w:val="14"/>
                          <w:lang w:val="es-MX"/>
                        </w:rPr>
                      </w:pPr>
                      <w:r w:rsidRPr="007B167E">
                        <w:rPr>
                          <w:rFonts w:ascii="Lato Black" w:hAnsi="Lato Black"/>
                          <w:color w:val="C49B65"/>
                          <w:spacing w:val="20"/>
                          <w:sz w:val="14"/>
                          <w:szCs w:val="14"/>
                          <w:lang w:val="es-MX"/>
                        </w:rPr>
                        <w:t>DEL PONIENTE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0B03A0" wp14:editId="70970E7A">
              <wp:simplePos x="0" y="0"/>
              <wp:positionH relativeFrom="column">
                <wp:posOffset>1858014</wp:posOffset>
              </wp:positionH>
              <wp:positionV relativeFrom="paragraph">
                <wp:posOffset>-143510</wp:posOffset>
              </wp:positionV>
              <wp:extent cx="0" cy="486270"/>
              <wp:effectExtent l="0" t="0" r="38100" b="28575"/>
              <wp:wrapNone/>
              <wp:docPr id="1072250024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6270"/>
                      </a:xfrm>
                      <a:prstGeom prst="line">
                        <a:avLst/>
                      </a:prstGeom>
                      <a:ln w="19050">
                        <a:solidFill>
                          <a:srgbClr val="C49B6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0AA28F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3pt,-11.3pt" to="146.3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" strokecolor="#c49b65" strokeweight="1.5pt">
              <v:stroke joinstyle="miter"/>
            </v:line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60288" behindDoc="0" locked="0" layoutInCell="1" allowOverlap="1" wp14:anchorId="6E135A2D" wp14:editId="777753ED">
          <wp:simplePos x="0" y="0"/>
          <wp:positionH relativeFrom="column">
            <wp:posOffset>-150198</wp:posOffset>
          </wp:positionH>
          <wp:positionV relativeFrom="paragraph">
            <wp:posOffset>-222936</wp:posOffset>
          </wp:positionV>
          <wp:extent cx="6111929" cy="602552"/>
          <wp:effectExtent l="0" t="0" r="3175" b="7620"/>
          <wp:wrapNone/>
          <wp:docPr id="1814648897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998293" name="Imagen 191399829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47830" cy="6060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013225" w14:textId="77777777" w:rsidR="0011363E" w:rsidRPr="00D268B9" w:rsidRDefault="0011363E" w:rsidP="00E80777">
    <w:pPr>
      <w:pStyle w:val="Encabezado"/>
      <w:ind w:left="142" w:right="-30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C4"/>
    <w:multiLevelType w:val="hybridMultilevel"/>
    <w:tmpl w:val="BFE68E9C"/>
    <w:lvl w:ilvl="0" w:tplc="2C8AF40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D25DC"/>
    <w:multiLevelType w:val="hybridMultilevel"/>
    <w:tmpl w:val="43F472D2"/>
    <w:lvl w:ilvl="0" w:tplc="2C8AF40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1157B"/>
    <w:multiLevelType w:val="hybridMultilevel"/>
    <w:tmpl w:val="C0703118"/>
    <w:lvl w:ilvl="0" w:tplc="DF4ADAA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D2EC47A">
      <w:start w:val="1"/>
      <w:numFmt w:val="upperRoman"/>
      <w:pStyle w:val="Ttulo1"/>
      <w:lvlText w:val="%2."/>
      <w:lvlJc w:val="right"/>
      <w:pPr>
        <w:tabs>
          <w:tab w:val="num" w:pos="340"/>
        </w:tabs>
        <w:ind w:left="340" w:hanging="340"/>
      </w:pPr>
      <w:rPr>
        <w:rFonts w:hint="default"/>
        <w:b w:val="0"/>
        <w:i w:val="0"/>
        <w:sz w:val="20"/>
      </w:rPr>
    </w:lvl>
    <w:lvl w:ilvl="2" w:tplc="8C028906">
      <w:start w:val="1"/>
      <w:numFmt w:val="decimal"/>
      <w:lvlText w:val="%3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  <w:sz w:val="20"/>
      </w:rPr>
    </w:lvl>
    <w:lvl w:ilvl="3" w:tplc="67E6485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278EB"/>
    <w:multiLevelType w:val="hybridMultilevel"/>
    <w:tmpl w:val="369E9622"/>
    <w:lvl w:ilvl="0" w:tplc="2C8AF40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0617050">
    <w:abstractNumId w:val="2"/>
  </w:num>
  <w:num w:numId="2" w16cid:durableId="2087140831">
    <w:abstractNumId w:val="1"/>
  </w:num>
  <w:num w:numId="3" w16cid:durableId="1477607008">
    <w:abstractNumId w:val="3"/>
  </w:num>
  <w:num w:numId="4" w16cid:durableId="16153618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ᑎᗴᖴTΛᒪᎥ Tᗴᑕ">
    <w15:presenceInfo w15:providerId="Windows Live" w15:userId="cb86b82746765f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80E"/>
    <w:rsid w:val="000A42E0"/>
    <w:rsid w:val="000F074F"/>
    <w:rsid w:val="0011363E"/>
    <w:rsid w:val="00144A62"/>
    <w:rsid w:val="0015385E"/>
    <w:rsid w:val="001D2F99"/>
    <w:rsid w:val="001E459E"/>
    <w:rsid w:val="00237DDB"/>
    <w:rsid w:val="002605C6"/>
    <w:rsid w:val="00260F07"/>
    <w:rsid w:val="002950C2"/>
    <w:rsid w:val="002A6A22"/>
    <w:rsid w:val="00351908"/>
    <w:rsid w:val="004F5E14"/>
    <w:rsid w:val="005252C9"/>
    <w:rsid w:val="005260C6"/>
    <w:rsid w:val="005C0F6B"/>
    <w:rsid w:val="005E70B4"/>
    <w:rsid w:val="005E7C73"/>
    <w:rsid w:val="0061055F"/>
    <w:rsid w:val="0063148F"/>
    <w:rsid w:val="006812ED"/>
    <w:rsid w:val="0069756B"/>
    <w:rsid w:val="006F22C2"/>
    <w:rsid w:val="007060EC"/>
    <w:rsid w:val="0073066D"/>
    <w:rsid w:val="00790AA8"/>
    <w:rsid w:val="007C079E"/>
    <w:rsid w:val="007E6795"/>
    <w:rsid w:val="0082095B"/>
    <w:rsid w:val="008E35CD"/>
    <w:rsid w:val="00917C30"/>
    <w:rsid w:val="00945DA5"/>
    <w:rsid w:val="009649EE"/>
    <w:rsid w:val="00B27322"/>
    <w:rsid w:val="00B30E5D"/>
    <w:rsid w:val="00B815CA"/>
    <w:rsid w:val="00BD35CE"/>
    <w:rsid w:val="00C658F7"/>
    <w:rsid w:val="00C76D78"/>
    <w:rsid w:val="00C80BE8"/>
    <w:rsid w:val="00D5264A"/>
    <w:rsid w:val="00D8399B"/>
    <w:rsid w:val="00D86AF8"/>
    <w:rsid w:val="00DF35FC"/>
    <w:rsid w:val="00EC5B97"/>
    <w:rsid w:val="00EE4987"/>
    <w:rsid w:val="00F94995"/>
    <w:rsid w:val="00FA4C6D"/>
    <w:rsid w:val="00FF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FAC58"/>
  <w15:chartTrackingRefBased/>
  <w15:docId w15:val="{7ED8524A-C33F-409C-8D5D-023362A9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59E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1E459E"/>
    <w:pPr>
      <w:keepNext/>
      <w:numPr>
        <w:ilvl w:val="1"/>
        <w:numId w:val="1"/>
      </w:numPr>
      <w:outlineLvl w:val="0"/>
    </w:pPr>
    <w:rPr>
      <w:rFonts w:ascii="Arial" w:eastAsia="Times New Roman" w:hAnsi="Arial" w:cs="Arial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4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459E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1E4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459E"/>
    <w:rPr>
      <w:rFonts w:eastAsiaTheme="minorEastAsia"/>
      <w:sz w:val="24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rsid w:val="001E459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1E459E"/>
    <w:pPr>
      <w:jc w:val="both"/>
    </w:pPr>
    <w:rPr>
      <w:rFonts w:ascii="Arial" w:eastAsia="Times New Roman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1E459E"/>
    <w:rPr>
      <w:rFonts w:ascii="Arial" w:eastAsia="Times New Roman" w:hAnsi="Arial" w:cs="Arial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1E459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FF08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F080E"/>
    <w:pPr>
      <w:spacing w:after="160"/>
    </w:pPr>
    <w:rPr>
      <w:rFonts w:eastAsiaTheme="minorHAnsi"/>
      <w:kern w:val="2"/>
      <w:sz w:val="20"/>
      <w:szCs w:val="20"/>
      <w:lang w:val="es-MX" w:eastAsia="en-US"/>
      <w14:ligatures w14:val="standardContextua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F080E"/>
    <w:rPr>
      <w:kern w:val="2"/>
      <w:sz w:val="20"/>
      <w:szCs w:val="20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sid w:val="00F94995"/>
    <w:rPr>
      <w:color w:val="80808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4995"/>
    <w:pPr>
      <w:spacing w:after="0"/>
    </w:pPr>
    <w:rPr>
      <w:rFonts w:eastAsiaTheme="minorEastAsia"/>
      <w:b/>
      <w:bCs/>
      <w:kern w:val="0"/>
      <w:lang w:val="es-ES_tradnl" w:eastAsia="es-ES"/>
      <w14:ligatures w14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4995"/>
    <w:rPr>
      <w:rFonts w:eastAsiaTheme="minorEastAsia"/>
      <w:b/>
      <w:bCs/>
      <w:kern w:val="2"/>
      <w:sz w:val="20"/>
      <w:szCs w:val="20"/>
      <w:lang w:val="es-ES_tradnl" w:eastAsia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Documentos\FORMATO_CARTA%20COMPROMIS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86A8995834497B986427A8E58D4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1F7BA-3917-4412-967C-E2E013F1D92F}"/>
      </w:docPartPr>
      <w:docPartBody>
        <w:p w:rsidR="00CC41F7" w:rsidRDefault="00CC41F7" w:rsidP="00CC41F7">
          <w:pPr>
            <w:pStyle w:val="8D86A8995834497B986427A8E58D4DBA"/>
          </w:pPr>
          <w:r w:rsidRPr="00FA498C">
            <w:rPr>
              <w:rStyle w:val="Textodelmarcadordeposicin"/>
            </w:rPr>
            <w:t>Haz clic aquí o pulse para escribir una fecha.</w:t>
          </w:r>
        </w:p>
      </w:docPartBody>
    </w:docPart>
    <w:docPart>
      <w:docPartPr>
        <w:name w:val="9040C78BB42D4849A3F470B92F738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27E52-9B39-454E-9403-31F5283A81B9}"/>
      </w:docPartPr>
      <w:docPartBody>
        <w:p w:rsidR="00CC41F7" w:rsidRDefault="00CC41F7" w:rsidP="00CC41F7">
          <w:pPr>
            <w:pStyle w:val="9040C78BB42D4849A3F470B92F738FCC"/>
          </w:pPr>
          <w:r w:rsidRPr="00FC159E">
            <w:rPr>
              <w:rStyle w:val="Textodelmarcadordeposicin"/>
              <w:b/>
              <w:bCs/>
            </w:rPr>
            <w:t>Haz clic o pulse aquí para escribir texto.</w:t>
          </w:r>
        </w:p>
      </w:docPartBody>
    </w:docPart>
    <w:docPart>
      <w:docPartPr>
        <w:name w:val="F0E040789238441B8BC6FC050B6C3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11F82-6243-4AF4-9DC0-627189E41BF8}"/>
      </w:docPartPr>
      <w:docPartBody>
        <w:p w:rsidR="00CC41F7" w:rsidRDefault="00CC41F7" w:rsidP="00CC41F7">
          <w:pPr>
            <w:pStyle w:val="F0E040789238441B8BC6FC050B6C3CEE"/>
          </w:pPr>
          <w:r w:rsidRPr="00FC159E">
            <w:rPr>
              <w:rStyle w:val="Textodelmarcadordeposicin"/>
              <w:b/>
              <w:bCs/>
            </w:rPr>
            <w:t>Haz clic o pulse aquí para escribir texto.</w:t>
          </w:r>
        </w:p>
      </w:docPartBody>
    </w:docPart>
    <w:docPart>
      <w:docPartPr>
        <w:name w:val="95CC01DF970A4BE0858A25834C37F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9574C-E8B5-4C94-AA59-2158B789270C}"/>
      </w:docPartPr>
      <w:docPartBody>
        <w:p w:rsidR="00CC41F7" w:rsidRDefault="00CC41F7" w:rsidP="00CC41F7">
          <w:pPr>
            <w:pStyle w:val="95CC01DF970A4BE0858A25834C37F91F"/>
          </w:pPr>
          <w:r w:rsidRPr="00FA498C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Lato Black">
    <w:altName w:val="Arial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7"/>
    <w:rsid w:val="005260C6"/>
    <w:rsid w:val="00CC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C41F7"/>
    <w:rPr>
      <w:color w:val="808080"/>
    </w:rPr>
  </w:style>
  <w:style w:type="paragraph" w:customStyle="1" w:styleId="F1D06F1308A1422B8153FC46AE762210">
    <w:name w:val="F1D06F1308A1422B8153FC46AE762210"/>
    <w:rsid w:val="00CC41F7"/>
  </w:style>
  <w:style w:type="paragraph" w:customStyle="1" w:styleId="8D86A8995834497B986427A8E58D4DBA">
    <w:name w:val="8D86A8995834497B986427A8E58D4DBA"/>
    <w:rsid w:val="00CC41F7"/>
  </w:style>
  <w:style w:type="paragraph" w:customStyle="1" w:styleId="964CACFA2FD941B5BF6898A1FA48A0B9">
    <w:name w:val="964CACFA2FD941B5BF6898A1FA48A0B9"/>
    <w:rsid w:val="00CC41F7"/>
  </w:style>
  <w:style w:type="paragraph" w:customStyle="1" w:styleId="9E05048B71CE434BB9257FCFBF0B2FD4">
    <w:name w:val="9E05048B71CE434BB9257FCFBF0B2FD4"/>
    <w:rsid w:val="00CC41F7"/>
  </w:style>
  <w:style w:type="paragraph" w:customStyle="1" w:styleId="568AADF34CD7467C931FD1B4164D1C8C">
    <w:name w:val="568AADF34CD7467C931FD1B4164D1C8C"/>
    <w:rsid w:val="00CC41F7"/>
  </w:style>
  <w:style w:type="paragraph" w:customStyle="1" w:styleId="D763AFBA97DF4A589244BDD3FFED9094">
    <w:name w:val="D763AFBA97DF4A589244BDD3FFED9094"/>
    <w:rsid w:val="00CC41F7"/>
  </w:style>
  <w:style w:type="paragraph" w:customStyle="1" w:styleId="A0B3BCAE64B34524B5FD9FA83200FF59">
    <w:name w:val="A0B3BCAE64B34524B5FD9FA83200FF59"/>
    <w:rsid w:val="00CC41F7"/>
  </w:style>
  <w:style w:type="paragraph" w:customStyle="1" w:styleId="E16BE8B990C24C18B97C05F88B6A54A0">
    <w:name w:val="E16BE8B990C24C18B97C05F88B6A54A0"/>
    <w:rsid w:val="00CC41F7"/>
  </w:style>
  <w:style w:type="paragraph" w:customStyle="1" w:styleId="3B77526266D74229A64B72BC5C9BEE39">
    <w:name w:val="3B77526266D74229A64B72BC5C9BEE39"/>
    <w:rsid w:val="00CC41F7"/>
  </w:style>
  <w:style w:type="paragraph" w:customStyle="1" w:styleId="94CDAF69F412424BBA98EBA8E213EDAF">
    <w:name w:val="94CDAF69F412424BBA98EBA8E213EDAF"/>
    <w:rsid w:val="00CC41F7"/>
  </w:style>
  <w:style w:type="paragraph" w:customStyle="1" w:styleId="93A16813C43143AE9B2EBEEEBE5F159A">
    <w:name w:val="93A16813C43143AE9B2EBEEEBE5F159A"/>
    <w:rsid w:val="00CC41F7"/>
  </w:style>
  <w:style w:type="paragraph" w:customStyle="1" w:styleId="DD7214C5702F41818C40ED361FD80704">
    <w:name w:val="DD7214C5702F41818C40ED361FD80704"/>
    <w:rsid w:val="00CC41F7"/>
  </w:style>
  <w:style w:type="paragraph" w:customStyle="1" w:styleId="F6BC5A88C1FB495AB6994BD034CE2B88">
    <w:name w:val="F6BC5A88C1FB495AB6994BD034CE2B88"/>
    <w:rsid w:val="00CC41F7"/>
  </w:style>
  <w:style w:type="paragraph" w:customStyle="1" w:styleId="9040C78BB42D4849A3F470B92F738FCC">
    <w:name w:val="9040C78BB42D4849A3F470B92F738FCC"/>
    <w:rsid w:val="00CC41F7"/>
  </w:style>
  <w:style w:type="paragraph" w:customStyle="1" w:styleId="F0E040789238441B8BC6FC050B6C3CEE">
    <w:name w:val="F0E040789238441B8BC6FC050B6C3CEE"/>
    <w:rsid w:val="00CC41F7"/>
  </w:style>
  <w:style w:type="paragraph" w:customStyle="1" w:styleId="087A9817CCA746BA91BF083A28F02CEF">
    <w:name w:val="087A9817CCA746BA91BF083A28F02CEF"/>
    <w:rsid w:val="00CC41F7"/>
  </w:style>
  <w:style w:type="paragraph" w:customStyle="1" w:styleId="9FD4546629CA47B6B5DB3DCBE75BAD61">
    <w:name w:val="9FD4546629CA47B6B5DB3DCBE75BAD61"/>
    <w:rsid w:val="00CC41F7"/>
  </w:style>
  <w:style w:type="paragraph" w:customStyle="1" w:styleId="E947FA766A074F229B1D920F3A599E27">
    <w:name w:val="E947FA766A074F229B1D920F3A599E27"/>
    <w:rsid w:val="00CC41F7"/>
  </w:style>
  <w:style w:type="paragraph" w:customStyle="1" w:styleId="855CBE8D106A4EEFA91AC0FA25E1FFCF">
    <w:name w:val="855CBE8D106A4EEFA91AC0FA25E1FFCF"/>
    <w:rsid w:val="00CC41F7"/>
  </w:style>
  <w:style w:type="paragraph" w:customStyle="1" w:styleId="0CCE945F5424441BBB1BE740B51CF7C3">
    <w:name w:val="0CCE945F5424441BBB1BE740B51CF7C3"/>
    <w:rsid w:val="00CC41F7"/>
  </w:style>
  <w:style w:type="paragraph" w:customStyle="1" w:styleId="95CC01DF970A4BE0858A25834C37F91F">
    <w:name w:val="95CC01DF970A4BE0858A25834C37F91F"/>
    <w:rsid w:val="00CC41F7"/>
  </w:style>
  <w:style w:type="paragraph" w:customStyle="1" w:styleId="F0829922148841E28CE54DB8F94E8B3C">
    <w:name w:val="F0829922148841E28CE54DB8F94E8B3C"/>
    <w:rsid w:val="00CC41F7"/>
  </w:style>
  <w:style w:type="paragraph" w:customStyle="1" w:styleId="6A2E369D98F141D698135639212E129C">
    <w:name w:val="6A2E369D98F141D698135639212E129C"/>
    <w:rsid w:val="00CC4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5A013-2B88-466C-BD5B-31677AF99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FORMATO_CARTA COMPROMISO</Template>
  <TotalTime>30</TotalTime>
  <Pages>1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TECNOLOGICA DEL PONIENTE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 Neftalí Hernández Tec</dc:creator>
  <cp:keywords/>
  <dc:description/>
  <cp:lastModifiedBy>ᑎᗴᖴTΛᒪᎥ Tᗴᑕ</cp:lastModifiedBy>
  <cp:revision>1</cp:revision>
  <dcterms:created xsi:type="dcterms:W3CDTF">2026-08-04T22:22:00Z</dcterms:created>
  <dcterms:modified xsi:type="dcterms:W3CDTF">2026-08-04T22:56:00Z</dcterms:modified>
</cp:coreProperties>
</file>